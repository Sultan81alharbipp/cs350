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37B5387" w:rsidR="00E8497B" w:rsidRPr="000530C6" w:rsidRDefault="00EB00F2"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037B5387" w:rsidR="00E8497B" w:rsidRPr="000530C6" w:rsidRDefault="00EB00F2"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0E533B53" w14:textId="77777777" w:rsidR="0061451D" w:rsidRDefault="0061451D" w:rsidP="005A70E2">
      <w:pPr>
        <w:jc w:val="both"/>
        <w:rPr>
          <w:rFonts w:ascii="Times New Roman" w:hAnsi="Times New Roman" w:cs="Times New Roman"/>
          <w:sz w:val="24"/>
          <w:szCs w:val="24"/>
        </w:rPr>
      </w:pPr>
    </w:p>
    <w:p w14:paraId="2B1DE7DE"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Progress Report: Smart Clinic Database System</w:t>
      </w:r>
    </w:p>
    <w:p w14:paraId="355508F7"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Completed Work</w:t>
      </w:r>
    </w:p>
    <w:p w14:paraId="1A45B2FD"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The project has progressed through the database design and implementation stages. We first analyzed the clinic scenario and identified the main data requirements related to patients, employees, appointments, treatments, prescriptions, medicines, and payments. Based on these requirements, we designed a relational database containing ten related tables: Patients, Staff, Doctors, Receptionists, Appointments, Treatments, Medicines, Prescriptions, Prescription_Items, and Payments.</w:t>
      </w:r>
    </w:p>
    <w:p w14:paraId="7EF063C8"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A complete ER/EER model was developed with primary keys, foreign keys, relationship cardinalities, and participation constraints. The design also includes a specialization structure in which Staff is the superclass, while Doctors and Receptionists are disjoint subclasses. The specialization is total because every staff member included in the current system must belong to one of these roles.</w:t>
      </w:r>
    </w:p>
    <w:p w14:paraId="6730E19F"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The database was implemented using MySQL. Appropriate data types and constraints were added, including PRIMARY KEY, FOREIGN KEY, NOT NULL, UNIQUE, CHECK, and referential actions. Sample records were inserted into each main table to support testing. SQL operations were also prepared and tested, including basic SELECT statements, multi-table joins, nested queries, aggregate functions with GROUP BY, and UPDATE and DELETE operations. In addition, one view was created to simplify the retrieval of appointment details, and one trigger was developed to verify medicine availability and automatically reduce stock when prescription items are added.</w:t>
      </w:r>
    </w:p>
    <w:p w14:paraId="594C753D"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Key Decisions</w:t>
      </w:r>
    </w:p>
    <w:p w14:paraId="653A9540"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One important decision was to create a general Staff entity rather than storing repeated employee information separately in the Doctors and Receptionists tables. This reduced duplication and demonstrated specialization and inheritance in the EER model. We also introduced Prescription_Items as an associative table because prescriptions and medicines have a many-to-many relationship. This table stores details that depend on each prescription–medicine combination, such as dosage, frequency, duration, and quantity.</w:t>
      </w:r>
    </w:p>
    <w:p w14:paraId="137CAE44"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We allowed multiple payments for one appointment to support partial payments or separate transactions. At the same time, each appointment was limited to one prescription to keep the design manageable while still meeting the clinic’s main requirements.</w:t>
      </w:r>
    </w:p>
    <w:p w14:paraId="31361D67"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Challenges</w:t>
      </w:r>
    </w:p>
    <w:p w14:paraId="0412C2D3"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A major challenge was determining the correct order for creating tables and inserting records because several tables depend on foreign keys. This was resolved by creating and populating the parent tables first, such as Patients and Staff, before inserting records into dependent tables such as Appointments and Payments.</w:t>
      </w:r>
    </w:p>
    <w:p w14:paraId="5EC8DA4A"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Another challenge involved mapping the Staff specialization into relational tables. We resolved this by using the Staff primary key as both the primary key and foreign key in the Doctors and Receptionists tables. Testing the nested queries also required inserting a suitable distribution of appointments so that the queries produced meaningful results.</w:t>
      </w:r>
    </w:p>
    <w:p w14:paraId="5A6B2737"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Future Plan</w:t>
      </w:r>
    </w:p>
    <w:p w14:paraId="5BCC5D1E"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sz w:val="24"/>
          <w:szCs w:val="24"/>
        </w:rPr>
        <w:t>The remaining work is to execute all SQL statements in MySQL Workbench and capture clear screenshots of both the code and its output. The team will verify every constraint, test successful and unsuccessful trigger cases, organize the screenshots according to the assignment requirements, and conduct a final review of the ER/EER diagram, SQL script, explanations, and report before submission.</w:t>
      </w:r>
    </w:p>
    <w:p w14:paraId="4A1D3691" w14:textId="77777777" w:rsidR="003E78FB" w:rsidRPr="003E78FB" w:rsidRDefault="003E78FB" w:rsidP="003E78FB">
      <w:pPr>
        <w:jc w:val="both"/>
        <w:rPr>
          <w:rFonts w:ascii="Times New Roman" w:hAnsi="Times New Roman" w:cs="Times New Roman"/>
          <w:sz w:val="24"/>
          <w:szCs w:val="24"/>
        </w:rPr>
      </w:pPr>
      <w:r w:rsidRPr="003E78FB">
        <w:rPr>
          <w:rFonts w:ascii="Times New Roman" w:hAnsi="Times New Roman" w:cs="Times New Roman"/>
          <w:b/>
          <w:bCs/>
          <w:sz w:val="24"/>
          <w:szCs w:val="24"/>
        </w:rPr>
        <w:t>Group Member Contribution</w:t>
      </w:r>
    </w:p>
    <w:tbl>
      <w:tblPr>
        <w:tblStyle w:val="PlainTable1"/>
        <w:tblW w:w="0" w:type="auto"/>
        <w:tblLook w:val="04A0" w:firstRow="1" w:lastRow="0" w:firstColumn="1" w:lastColumn="0" w:noHBand="0" w:noVBand="1"/>
      </w:tblPr>
      <w:tblGrid>
        <w:gridCol w:w="1206"/>
        <w:gridCol w:w="7208"/>
      </w:tblGrid>
      <w:tr w:rsidR="003E78FB" w:rsidRPr="003E78FB" w14:paraId="4AC0A4A9" w14:textId="77777777" w:rsidTr="003E7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33D61" w14:textId="77777777" w:rsidR="003E78FB" w:rsidRPr="003E78FB" w:rsidRDefault="003E78FB" w:rsidP="003E78FB">
            <w:pPr>
              <w:spacing w:after="180" w:line="336" w:lineRule="auto"/>
              <w:jc w:val="both"/>
              <w:rPr>
                <w:rFonts w:ascii="Times New Roman" w:hAnsi="Times New Roman" w:cs="Times New Roman"/>
                <w:sz w:val="24"/>
                <w:szCs w:val="24"/>
              </w:rPr>
            </w:pPr>
            <w:r w:rsidRPr="003E78FB">
              <w:rPr>
                <w:rFonts w:ascii="Times New Roman" w:hAnsi="Times New Roman" w:cs="Times New Roman"/>
                <w:sz w:val="24"/>
                <w:szCs w:val="24"/>
              </w:rPr>
              <w:t>Group member</w:t>
            </w:r>
          </w:p>
        </w:tc>
        <w:tc>
          <w:tcPr>
            <w:tcW w:w="0" w:type="auto"/>
            <w:hideMark/>
          </w:tcPr>
          <w:p w14:paraId="261690E0" w14:textId="77777777" w:rsidR="003E78FB" w:rsidRPr="003E78FB" w:rsidRDefault="003E78FB" w:rsidP="003E78FB">
            <w:pPr>
              <w:spacing w:after="180" w:line="33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3E78FB">
              <w:rPr>
                <w:rFonts w:ascii="Times New Roman" w:hAnsi="Times New Roman" w:cs="Times New Roman"/>
                <w:sz w:val="24"/>
                <w:szCs w:val="24"/>
              </w:rPr>
              <w:t>Contribution</w:t>
            </w:r>
          </w:p>
        </w:tc>
      </w:tr>
      <w:tr w:rsidR="003E78FB" w:rsidRPr="003E78FB" w14:paraId="5FCE8EA4" w14:textId="77777777" w:rsidTr="003E7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79C594" w14:textId="77777777" w:rsidR="003E78FB" w:rsidRPr="003E78FB" w:rsidRDefault="003E78FB" w:rsidP="003E78FB">
            <w:pPr>
              <w:spacing w:after="180" w:line="336" w:lineRule="auto"/>
              <w:jc w:val="both"/>
              <w:rPr>
                <w:rFonts w:ascii="Times New Roman" w:hAnsi="Times New Roman" w:cs="Times New Roman"/>
                <w:sz w:val="24"/>
                <w:szCs w:val="24"/>
              </w:rPr>
            </w:pPr>
            <w:r w:rsidRPr="003E78FB">
              <w:rPr>
                <w:rFonts w:ascii="Times New Roman" w:hAnsi="Times New Roman" w:cs="Times New Roman"/>
                <w:sz w:val="24"/>
                <w:szCs w:val="24"/>
              </w:rPr>
              <w:t>Sultan Alharbi</w:t>
            </w:r>
          </w:p>
        </w:tc>
        <w:tc>
          <w:tcPr>
            <w:tcW w:w="0" w:type="auto"/>
            <w:hideMark/>
          </w:tcPr>
          <w:p w14:paraId="699DA4F7" w14:textId="77777777" w:rsidR="003E78FB" w:rsidRPr="003E78FB" w:rsidRDefault="003E78FB" w:rsidP="003E78FB">
            <w:pPr>
              <w:spacing w:after="180" w:line="33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3E78FB">
              <w:rPr>
                <w:rFonts w:ascii="Times New Roman" w:hAnsi="Times New Roman" w:cs="Times New Roman"/>
                <w:sz w:val="24"/>
                <w:szCs w:val="24"/>
              </w:rPr>
              <w:t>Analyzed the clinic requirements, designed the ER/EER model, identified the entities and relationships, mapped the design into relational tables, created the MySQL database and constraints, inserted sample data, developed and tested the required SQL queries, view, and trigger, and prepared the project documentation and progress report.</w:t>
            </w:r>
          </w:p>
        </w:tc>
      </w:tr>
    </w:tbl>
    <w:p w14:paraId="40D7D2EB" w14:textId="77777777" w:rsidR="003E78FB" w:rsidRPr="003E78FB" w:rsidRDefault="003E78FB" w:rsidP="00A13902">
      <w:pPr>
        <w:jc w:val="both"/>
        <w:rPr>
          <w:rFonts w:ascii="Times New Roman" w:hAnsi="Times New Roman" w:cs="Times New Roman"/>
          <w:sz w:val="24"/>
          <w:szCs w:val="24"/>
        </w:rPr>
      </w:pPr>
    </w:p>
    <w:p w14:paraId="0DAC0A4F" w14:textId="6D638827" w:rsidR="00A13902" w:rsidRPr="00A13902" w:rsidRDefault="00A13902" w:rsidP="00A13902">
      <w:pPr>
        <w:jc w:val="both"/>
        <w:rPr>
          <w:rFonts w:ascii="Times New Roman" w:hAnsi="Times New Roman" w:cs="Times New Roman"/>
          <w:sz w:val="24"/>
          <w:szCs w:val="24"/>
          <w:lang/>
        </w:rPr>
      </w:pPr>
    </w:p>
    <w:p w14:paraId="173A62BC" w14:textId="4F7EFDA9" w:rsidR="00037B1B" w:rsidRPr="00037B1B" w:rsidRDefault="00037B1B" w:rsidP="00037B1B">
      <w:pPr>
        <w:jc w:val="both"/>
        <w:rPr>
          <w:rFonts w:ascii="Times New Roman" w:hAnsi="Times New Roman" w:cs="Times New Roman"/>
          <w:sz w:val="24"/>
          <w:szCs w:val="24"/>
          <w:lang/>
        </w:rPr>
      </w:pPr>
    </w:p>
    <w:p w14:paraId="096BB389" w14:textId="77777777" w:rsidR="0061451D" w:rsidRPr="00037B1B" w:rsidRDefault="0061451D" w:rsidP="005A70E2">
      <w:pPr>
        <w:jc w:val="both"/>
        <w:rPr>
          <w:rFonts w:ascii="Times New Roman" w:hAnsi="Times New Roman" w:cs="Times New Roman"/>
          <w:sz w:val="24"/>
          <w:szCs w:val="24"/>
          <w:lang/>
        </w:rPr>
      </w:pPr>
    </w:p>
    <w:sectPr w:rsidR="0061451D" w:rsidRPr="00037B1B"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87A30" w14:textId="77777777" w:rsidR="005B06E4" w:rsidRDefault="005B06E4">
      <w:pPr>
        <w:spacing w:after="0" w:line="240" w:lineRule="auto"/>
      </w:pPr>
      <w:r>
        <w:separator/>
      </w:r>
    </w:p>
    <w:p w14:paraId="41C4716F" w14:textId="77777777" w:rsidR="005B06E4" w:rsidRDefault="005B06E4"/>
    <w:p w14:paraId="28407BAE" w14:textId="77777777" w:rsidR="005B06E4" w:rsidRDefault="005B06E4"/>
  </w:endnote>
  <w:endnote w:type="continuationSeparator" w:id="0">
    <w:p w14:paraId="3497CC88" w14:textId="77777777" w:rsidR="005B06E4" w:rsidRDefault="005B06E4">
      <w:pPr>
        <w:spacing w:after="0" w:line="240" w:lineRule="auto"/>
      </w:pPr>
      <w:r>
        <w:continuationSeparator/>
      </w:r>
    </w:p>
    <w:p w14:paraId="3E8E54EC" w14:textId="77777777" w:rsidR="005B06E4" w:rsidRDefault="005B06E4"/>
    <w:p w14:paraId="755CC191" w14:textId="77777777" w:rsidR="005B06E4" w:rsidRDefault="005B06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A03D" w14:textId="77777777" w:rsidR="005B06E4" w:rsidRDefault="005B06E4">
      <w:pPr>
        <w:spacing w:after="0" w:line="240" w:lineRule="auto"/>
      </w:pPr>
      <w:r>
        <w:separator/>
      </w:r>
    </w:p>
    <w:p w14:paraId="425E4723" w14:textId="77777777" w:rsidR="005B06E4" w:rsidRDefault="005B06E4"/>
    <w:p w14:paraId="35DBD0AC" w14:textId="77777777" w:rsidR="005B06E4" w:rsidRDefault="005B06E4"/>
  </w:footnote>
  <w:footnote w:type="continuationSeparator" w:id="0">
    <w:p w14:paraId="761BD0EA" w14:textId="77777777" w:rsidR="005B06E4" w:rsidRDefault="005B06E4">
      <w:pPr>
        <w:spacing w:after="0" w:line="240" w:lineRule="auto"/>
      </w:pPr>
      <w:r>
        <w:continuationSeparator/>
      </w:r>
    </w:p>
    <w:p w14:paraId="242AAA47" w14:textId="77777777" w:rsidR="005B06E4" w:rsidRDefault="005B06E4"/>
    <w:p w14:paraId="13D336A5" w14:textId="77777777" w:rsidR="005B06E4" w:rsidRDefault="005B06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331DE8E1"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75574F">
            <w:rPr>
              <w:noProof/>
            </w:rPr>
            <w:instrText>Project Description</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75574F">
            <w:rPr>
              <w:noProof/>
            </w:rPr>
            <w:instrText>Project Description</w:instrText>
          </w:r>
          <w:r w:rsidR="00982EEA">
            <w:rPr>
              <w:noProof/>
            </w:rPr>
            <w:fldChar w:fldCharType="end"/>
          </w:r>
          <w:r>
            <w:instrText xml:space="preserve"> </w:instrText>
          </w:r>
          <w:r>
            <w:fldChar w:fldCharType="separate"/>
          </w:r>
          <w:r w:rsidR="0075574F">
            <w:rPr>
              <w:noProof/>
            </w:rPr>
            <w:t xml:space="preserve">Project Description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FC4297"/>
    <w:multiLevelType w:val="multilevel"/>
    <w:tmpl w:val="CD84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7"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4" w15:restartNumberingAfterBreak="0">
    <w:nsid w:val="4DEC099D"/>
    <w:multiLevelType w:val="multilevel"/>
    <w:tmpl w:val="79C03D04"/>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2CF2E00"/>
    <w:multiLevelType w:val="multilevel"/>
    <w:tmpl w:val="08E4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E6772F"/>
    <w:multiLevelType w:val="multilevel"/>
    <w:tmpl w:val="374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816134">
    <w:abstractNumId w:val="0"/>
  </w:num>
  <w:num w:numId="2" w16cid:durableId="1050768194">
    <w:abstractNumId w:val="0"/>
    <w:lvlOverride w:ilvl="0">
      <w:startOverride w:val="1"/>
    </w:lvlOverride>
  </w:num>
  <w:num w:numId="3" w16cid:durableId="1517813912">
    <w:abstractNumId w:val="11"/>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3"/>
  </w:num>
  <w:num w:numId="7" w16cid:durableId="471407680">
    <w:abstractNumId w:val="7"/>
  </w:num>
  <w:num w:numId="8" w16cid:durableId="893388596">
    <w:abstractNumId w:val="21"/>
  </w:num>
  <w:num w:numId="9" w16cid:durableId="1862353387">
    <w:abstractNumId w:val="1"/>
  </w:num>
  <w:num w:numId="10" w16cid:durableId="58327144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3"/>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9"/>
  </w:num>
  <w:num w:numId="13" w16cid:durableId="1700812942">
    <w:abstractNumId w:val="18"/>
  </w:num>
  <w:num w:numId="14" w16cid:durableId="1608192642">
    <w:abstractNumId w:val="24"/>
  </w:num>
  <w:num w:numId="15" w16cid:durableId="114762884">
    <w:abstractNumId w:val="8"/>
  </w:num>
  <w:num w:numId="16" w16cid:durableId="1418284132">
    <w:abstractNumId w:val="20"/>
  </w:num>
  <w:num w:numId="17" w16cid:durableId="70466096">
    <w:abstractNumId w:val="3"/>
  </w:num>
  <w:num w:numId="18" w16cid:durableId="1220020782">
    <w:abstractNumId w:val="5"/>
  </w:num>
  <w:num w:numId="19" w16cid:durableId="1183976187">
    <w:abstractNumId w:val="9"/>
  </w:num>
  <w:num w:numId="20" w16cid:durableId="1865823307">
    <w:abstractNumId w:val="17"/>
  </w:num>
  <w:num w:numId="21" w16cid:durableId="2074043917">
    <w:abstractNumId w:val="16"/>
  </w:num>
  <w:num w:numId="22" w16cid:durableId="1745374221">
    <w:abstractNumId w:val="12"/>
  </w:num>
  <w:num w:numId="23" w16cid:durableId="112403004">
    <w:abstractNumId w:val="15"/>
  </w:num>
  <w:num w:numId="24" w16cid:durableId="207844976">
    <w:abstractNumId w:val="0"/>
  </w:num>
  <w:num w:numId="25" w16cid:durableId="856623875">
    <w:abstractNumId w:val="6"/>
  </w:num>
  <w:num w:numId="26" w16cid:durableId="1307121231">
    <w:abstractNumId w:val="10"/>
  </w:num>
  <w:num w:numId="27" w16cid:durableId="2097969410">
    <w:abstractNumId w:val="2"/>
  </w:num>
  <w:num w:numId="28" w16cid:durableId="350257018">
    <w:abstractNumId w:val="4"/>
  </w:num>
  <w:num w:numId="29" w16cid:durableId="1222248140">
    <w:abstractNumId w:val="23"/>
  </w:num>
  <w:num w:numId="30" w16cid:durableId="1952740231">
    <w:abstractNumId w:val="14"/>
  </w:num>
  <w:num w:numId="31" w16cid:durableId="1289784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37B1B"/>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33E8A"/>
    <w:rsid w:val="0014742D"/>
    <w:rsid w:val="001508E3"/>
    <w:rsid w:val="00153B1C"/>
    <w:rsid w:val="001779AF"/>
    <w:rsid w:val="00193FF5"/>
    <w:rsid w:val="001B1FCA"/>
    <w:rsid w:val="001B58DE"/>
    <w:rsid w:val="001B698D"/>
    <w:rsid w:val="001C33D6"/>
    <w:rsid w:val="001C53C3"/>
    <w:rsid w:val="001D6CE2"/>
    <w:rsid w:val="001E25A5"/>
    <w:rsid w:val="001E4890"/>
    <w:rsid w:val="001F7EA8"/>
    <w:rsid w:val="00206680"/>
    <w:rsid w:val="00206A2B"/>
    <w:rsid w:val="002464F7"/>
    <w:rsid w:val="00251D1B"/>
    <w:rsid w:val="00264182"/>
    <w:rsid w:val="00266E40"/>
    <w:rsid w:val="00270EA4"/>
    <w:rsid w:val="0027269F"/>
    <w:rsid w:val="00281CE6"/>
    <w:rsid w:val="0029322C"/>
    <w:rsid w:val="002B7A24"/>
    <w:rsid w:val="002D3CAE"/>
    <w:rsid w:val="002D62C8"/>
    <w:rsid w:val="002F39D9"/>
    <w:rsid w:val="00300660"/>
    <w:rsid w:val="003077D5"/>
    <w:rsid w:val="003146CB"/>
    <w:rsid w:val="003218B3"/>
    <w:rsid w:val="00341020"/>
    <w:rsid w:val="003453DB"/>
    <w:rsid w:val="00353136"/>
    <w:rsid w:val="00353412"/>
    <w:rsid w:val="00355819"/>
    <w:rsid w:val="003562F8"/>
    <w:rsid w:val="00386B4B"/>
    <w:rsid w:val="003A43BE"/>
    <w:rsid w:val="003A7184"/>
    <w:rsid w:val="003C0ABB"/>
    <w:rsid w:val="003C4083"/>
    <w:rsid w:val="003E78FB"/>
    <w:rsid w:val="003E7B65"/>
    <w:rsid w:val="00402BFC"/>
    <w:rsid w:val="00407799"/>
    <w:rsid w:val="0041034E"/>
    <w:rsid w:val="00417272"/>
    <w:rsid w:val="00434884"/>
    <w:rsid w:val="00440043"/>
    <w:rsid w:val="00441B70"/>
    <w:rsid w:val="004453CC"/>
    <w:rsid w:val="00462A92"/>
    <w:rsid w:val="00477B2E"/>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87EBE"/>
    <w:rsid w:val="005A70E2"/>
    <w:rsid w:val="005B06E4"/>
    <w:rsid w:val="005B301B"/>
    <w:rsid w:val="005C1EFF"/>
    <w:rsid w:val="005C3A69"/>
    <w:rsid w:val="005D7B9B"/>
    <w:rsid w:val="005E7975"/>
    <w:rsid w:val="0061451D"/>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574F"/>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009B5"/>
    <w:rsid w:val="008201BB"/>
    <w:rsid w:val="00822BAC"/>
    <w:rsid w:val="00825022"/>
    <w:rsid w:val="00826590"/>
    <w:rsid w:val="008376A9"/>
    <w:rsid w:val="008429CF"/>
    <w:rsid w:val="00850687"/>
    <w:rsid w:val="00850F01"/>
    <w:rsid w:val="00852E5F"/>
    <w:rsid w:val="0086574D"/>
    <w:rsid w:val="0087050C"/>
    <w:rsid w:val="00871BBE"/>
    <w:rsid w:val="0087569E"/>
    <w:rsid w:val="00880725"/>
    <w:rsid w:val="00884304"/>
    <w:rsid w:val="00886113"/>
    <w:rsid w:val="00886CC4"/>
    <w:rsid w:val="008870EF"/>
    <w:rsid w:val="00894C1F"/>
    <w:rsid w:val="008A764E"/>
    <w:rsid w:val="008C5184"/>
    <w:rsid w:val="008C6FF5"/>
    <w:rsid w:val="008D6493"/>
    <w:rsid w:val="008F1BD3"/>
    <w:rsid w:val="008F4F46"/>
    <w:rsid w:val="008F5C26"/>
    <w:rsid w:val="0090421C"/>
    <w:rsid w:val="0090782B"/>
    <w:rsid w:val="009113CE"/>
    <w:rsid w:val="00922070"/>
    <w:rsid w:val="00925156"/>
    <w:rsid w:val="00937F04"/>
    <w:rsid w:val="00944B6F"/>
    <w:rsid w:val="00945FB6"/>
    <w:rsid w:val="009565C2"/>
    <w:rsid w:val="00966585"/>
    <w:rsid w:val="00973AE9"/>
    <w:rsid w:val="00975C59"/>
    <w:rsid w:val="00977287"/>
    <w:rsid w:val="00982EEA"/>
    <w:rsid w:val="00986F59"/>
    <w:rsid w:val="009955B4"/>
    <w:rsid w:val="009A2761"/>
    <w:rsid w:val="009B0716"/>
    <w:rsid w:val="009B1ED1"/>
    <w:rsid w:val="009B2233"/>
    <w:rsid w:val="009C5822"/>
    <w:rsid w:val="009D7CF0"/>
    <w:rsid w:val="009F0B17"/>
    <w:rsid w:val="009F51D0"/>
    <w:rsid w:val="00A02E4B"/>
    <w:rsid w:val="00A13902"/>
    <w:rsid w:val="00A22D1A"/>
    <w:rsid w:val="00A23DAE"/>
    <w:rsid w:val="00A24678"/>
    <w:rsid w:val="00A2664C"/>
    <w:rsid w:val="00A34D84"/>
    <w:rsid w:val="00A34D89"/>
    <w:rsid w:val="00A3616C"/>
    <w:rsid w:val="00A4026A"/>
    <w:rsid w:val="00A424A0"/>
    <w:rsid w:val="00A442D9"/>
    <w:rsid w:val="00A44BBB"/>
    <w:rsid w:val="00A779D4"/>
    <w:rsid w:val="00A829EA"/>
    <w:rsid w:val="00AA03C6"/>
    <w:rsid w:val="00AB1146"/>
    <w:rsid w:val="00AB18E2"/>
    <w:rsid w:val="00AC4254"/>
    <w:rsid w:val="00AC55E9"/>
    <w:rsid w:val="00AD397D"/>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66"/>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473D7"/>
    <w:rsid w:val="00D517A4"/>
    <w:rsid w:val="00D53185"/>
    <w:rsid w:val="00D568E3"/>
    <w:rsid w:val="00D626E0"/>
    <w:rsid w:val="00D670CC"/>
    <w:rsid w:val="00D707B8"/>
    <w:rsid w:val="00D9328B"/>
    <w:rsid w:val="00D93E49"/>
    <w:rsid w:val="00DA3CCA"/>
    <w:rsid w:val="00DA50D1"/>
    <w:rsid w:val="00DA7A66"/>
    <w:rsid w:val="00DC325F"/>
    <w:rsid w:val="00DD12F8"/>
    <w:rsid w:val="00DE230E"/>
    <w:rsid w:val="00DE53E3"/>
    <w:rsid w:val="00DF1B43"/>
    <w:rsid w:val="00DF2E1E"/>
    <w:rsid w:val="00DF317D"/>
    <w:rsid w:val="00DF7D58"/>
    <w:rsid w:val="00E022E6"/>
    <w:rsid w:val="00E0235E"/>
    <w:rsid w:val="00E0426E"/>
    <w:rsid w:val="00E04D79"/>
    <w:rsid w:val="00E15976"/>
    <w:rsid w:val="00E17159"/>
    <w:rsid w:val="00E24EA1"/>
    <w:rsid w:val="00E4549E"/>
    <w:rsid w:val="00E45BB2"/>
    <w:rsid w:val="00E51CCE"/>
    <w:rsid w:val="00E548AF"/>
    <w:rsid w:val="00E56E61"/>
    <w:rsid w:val="00E70589"/>
    <w:rsid w:val="00E70F80"/>
    <w:rsid w:val="00E7232E"/>
    <w:rsid w:val="00E75D89"/>
    <w:rsid w:val="00E8497B"/>
    <w:rsid w:val="00E8588F"/>
    <w:rsid w:val="00EA3331"/>
    <w:rsid w:val="00EB00F2"/>
    <w:rsid w:val="00EC2668"/>
    <w:rsid w:val="00ED1514"/>
    <w:rsid w:val="00ED33A6"/>
    <w:rsid w:val="00EF3774"/>
    <w:rsid w:val="00F00256"/>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E24EA1"/>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IT">
    <w:name w:val="IT"/>
    <w:basedOn w:val="ListBullet"/>
    <w:qFormat/>
    <w:rsid w:val="008201BB"/>
    <w:pPr>
      <w:numPr>
        <w:numId w:val="0"/>
      </w:numPr>
      <w:spacing w:before="160" w:after="0" w:line="360" w:lineRule="auto"/>
      <w:jc w:val="both"/>
    </w:pPr>
    <w:rPr>
      <w:rFonts w:ascii="Times New Roman" w:hAnsi="Times New Roman" w:cs="Times New Roman"/>
      <w:color w:val="auto"/>
      <w:sz w:val="24"/>
      <w:szCs w:val="24"/>
    </w:rPr>
  </w:style>
  <w:style w:type="character" w:customStyle="1" w:styleId="Heading3Char">
    <w:name w:val="Heading 3 Char"/>
    <w:basedOn w:val="DefaultParagraphFont"/>
    <w:link w:val="Heading3"/>
    <w:uiPriority w:val="1"/>
    <w:semiHidden/>
    <w:rsid w:val="00E24EA1"/>
    <w:rPr>
      <w:rFonts w:asciiTheme="majorHAnsi" w:eastAsiaTheme="majorEastAsia" w:hAnsiTheme="majorHAnsi" w:cstheme="majorBidi"/>
      <w:color w:val="7F1D09" w:themeColor="accent1" w:themeShade="7F"/>
      <w:sz w:val="24"/>
      <w:szCs w:val="24"/>
    </w:rPr>
  </w:style>
  <w:style w:type="table" w:styleId="PlainTable2">
    <w:name w:val="Plain Table 2"/>
    <w:basedOn w:val="TableNormal"/>
    <w:uiPriority w:val="41"/>
    <w:rsid w:val="00A1390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0"/>
    <w:rsid w:val="003E78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1C2A16"/>
    <w:rsid w:val="00254D92"/>
    <w:rsid w:val="002A69BE"/>
    <w:rsid w:val="00324ACF"/>
    <w:rsid w:val="003257E9"/>
    <w:rsid w:val="00351A43"/>
    <w:rsid w:val="00477B2E"/>
    <w:rsid w:val="004A7EE6"/>
    <w:rsid w:val="004E5C8C"/>
    <w:rsid w:val="005443A0"/>
    <w:rsid w:val="00552B73"/>
    <w:rsid w:val="005674E7"/>
    <w:rsid w:val="0057562B"/>
    <w:rsid w:val="005C175D"/>
    <w:rsid w:val="005E024E"/>
    <w:rsid w:val="005E6AEF"/>
    <w:rsid w:val="006400C0"/>
    <w:rsid w:val="00660EF5"/>
    <w:rsid w:val="00677B2B"/>
    <w:rsid w:val="00695677"/>
    <w:rsid w:val="006D7F43"/>
    <w:rsid w:val="006E2B58"/>
    <w:rsid w:val="00737F6A"/>
    <w:rsid w:val="008009B5"/>
    <w:rsid w:val="008A4AE7"/>
    <w:rsid w:val="00900C2A"/>
    <w:rsid w:val="00902777"/>
    <w:rsid w:val="00925156"/>
    <w:rsid w:val="00977680"/>
    <w:rsid w:val="009955B4"/>
    <w:rsid w:val="009A2761"/>
    <w:rsid w:val="009C5822"/>
    <w:rsid w:val="00A53609"/>
    <w:rsid w:val="00A85B0B"/>
    <w:rsid w:val="00A90B6D"/>
    <w:rsid w:val="00AC3A9C"/>
    <w:rsid w:val="00AC55E9"/>
    <w:rsid w:val="00AD54E3"/>
    <w:rsid w:val="00B023C2"/>
    <w:rsid w:val="00B1289C"/>
    <w:rsid w:val="00B4602D"/>
    <w:rsid w:val="00BF275B"/>
    <w:rsid w:val="00C16066"/>
    <w:rsid w:val="00C346F5"/>
    <w:rsid w:val="00C40158"/>
    <w:rsid w:val="00C77297"/>
    <w:rsid w:val="00CC6F9F"/>
    <w:rsid w:val="00CD58F0"/>
    <w:rsid w:val="00CE38B6"/>
    <w:rsid w:val="00D248BA"/>
    <w:rsid w:val="00D40038"/>
    <w:rsid w:val="00D56FB7"/>
    <w:rsid w:val="00D57C07"/>
    <w:rsid w:val="00D93E49"/>
    <w:rsid w:val="00DC401B"/>
    <w:rsid w:val="00E552F8"/>
    <w:rsid w:val="00E70F80"/>
    <w:rsid w:val="00E833EA"/>
    <w:rsid w:val="00E9596B"/>
    <w:rsid w:val="00F00256"/>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6</TotalTime>
  <Pages>5</Pages>
  <Words>997</Words>
  <Characters>5684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Bp 1282</cp:lastModifiedBy>
  <cp:revision>11</cp:revision>
  <cp:lastPrinted>2022-02-16T16:04:00Z</cp:lastPrinted>
  <dcterms:created xsi:type="dcterms:W3CDTF">2026-07-19T16:15:00Z</dcterms:created>
  <dcterms:modified xsi:type="dcterms:W3CDTF">2026-07-28T19:44:00Z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